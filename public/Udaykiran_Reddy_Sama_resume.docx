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5A72" w14:textId="460F3D1A" w:rsidR="00313E55" w:rsidRDefault="002564CF" w:rsidP="00FB5377">
      <w:pPr>
        <w:pStyle w:val="Title"/>
        <w:rPr>
          <w:rStyle w:val="Emphasis"/>
        </w:rPr>
      </w:pPr>
      <w:r>
        <w:t>Udaykiran Reddy Sama</w:t>
      </w:r>
      <w:r w:rsidR="00313E55" w:rsidRPr="00FB5377">
        <w:tab/>
      </w:r>
      <w:r>
        <w:rPr>
          <w:rStyle w:val="Emphasis"/>
        </w:rPr>
        <w:t>Software Developer</w:t>
      </w:r>
    </w:p>
    <w:p w14:paraId="0466AF96" w14:textId="77777777" w:rsidR="002026D2" w:rsidRPr="002026D2" w:rsidRDefault="002026D2" w:rsidP="002026D2"/>
    <w:p w14:paraId="04C6EC4E" w14:textId="33A6D5FB" w:rsidR="002026D2" w:rsidRDefault="00B743A1" w:rsidP="002026D2">
      <w:pPr>
        <w:pStyle w:val="Subtitle"/>
      </w:pPr>
      <w:r w:rsidRPr="00FB5377">
        <w:t>(7</w:t>
      </w:r>
      <w:r w:rsidR="002564CF">
        <w:t>813230707</w:t>
      </w:r>
      <w:r w:rsidRPr="00FB5377">
        <w:t xml:space="preserve"> </w:t>
      </w:r>
      <w:r w:rsidR="00313E55" w:rsidRPr="00FB5377">
        <w:t xml:space="preserve">| </w:t>
      </w:r>
      <w:r w:rsidR="002564CF">
        <w:t>udayreddy3232@gmail.com</w:t>
      </w:r>
      <w:r w:rsidR="00313E55" w:rsidRPr="00FB5377">
        <w:t xml:space="preserve"> | </w:t>
      </w:r>
      <w:r w:rsidR="002564CF">
        <w:t>Woburn, MA</w:t>
      </w:r>
      <w:r w:rsidR="00694A7B" w:rsidRPr="00FB5377">
        <w:t xml:space="preserve"> </w:t>
      </w:r>
      <w:r w:rsidR="00313E55" w:rsidRPr="00FB5377">
        <w:t>|</w:t>
      </w:r>
      <w:r w:rsidR="002026D2">
        <w:t xml:space="preserve"> LinkedIn:</w:t>
      </w:r>
      <w:r w:rsidR="00313E55" w:rsidRPr="00FB5377">
        <w:t xml:space="preserve"> </w:t>
      </w:r>
    </w:p>
    <w:p w14:paraId="6C8FFC6C" w14:textId="77777777" w:rsidR="002026D2" w:rsidRPr="002026D2" w:rsidRDefault="002026D2" w:rsidP="002026D2"/>
    <w:p w14:paraId="14AB8AF1" w14:textId="77777777" w:rsidR="000A5CD0" w:rsidRPr="00FB5377" w:rsidRDefault="00FB5377" w:rsidP="00FB5377">
      <w:pPr>
        <w:pStyle w:val="Heading1"/>
      </w:pPr>
      <w:r w:rsidRPr="00FB5377">
        <w:t xml:space="preserve"> Career Summary</w:t>
      </w:r>
    </w:p>
    <w:p w14:paraId="13FE0756" w14:textId="104F8FC8" w:rsidR="000A5CD0" w:rsidRPr="00864A75" w:rsidRDefault="00DE37CB" w:rsidP="00FB5377">
      <w:r w:rsidRPr="00DE37CB">
        <w:t xml:space="preserve">Software Developer with </w:t>
      </w:r>
      <w:r w:rsidRPr="00DE37CB">
        <w:rPr>
          <w:b/>
          <w:bCs/>
        </w:rPr>
        <w:t>nearly 4 years of hands-on experience</w:t>
      </w:r>
      <w:r w:rsidRPr="00DE37CB">
        <w:t xml:space="preserve"> working on frontend and full-stack web applications. Strong experience with </w:t>
      </w:r>
      <w:r w:rsidRPr="00DE37CB">
        <w:rPr>
          <w:b/>
          <w:bCs/>
        </w:rPr>
        <w:t>React.js, JavaScript, HTML, CSS</w:t>
      </w:r>
      <w:r w:rsidRPr="00DE37CB">
        <w:t xml:space="preserve">, and backend development using </w:t>
      </w:r>
      <w:r w:rsidRPr="00DE37CB">
        <w:rPr>
          <w:b/>
          <w:bCs/>
        </w:rPr>
        <w:t>Node.js and MongoDB</w:t>
      </w:r>
      <w:r w:rsidRPr="00DE37CB">
        <w:t xml:space="preserve">. </w:t>
      </w:r>
      <w:r w:rsidRPr="00DE37CB">
        <w:t>I am currently</w:t>
      </w:r>
      <w:r w:rsidRPr="00DE37CB">
        <w:t xml:space="preserve"> working in a </w:t>
      </w:r>
      <w:r w:rsidRPr="00DE37CB">
        <w:rPr>
          <w:b/>
          <w:bCs/>
        </w:rPr>
        <w:t>product-based company</w:t>
      </w:r>
      <w:r w:rsidRPr="00DE37CB">
        <w:t>, contributing to real-world features and internal tools. Comfortable working across the full development cycle and focused on writing clean, maintainable code.</w:t>
      </w:r>
    </w:p>
    <w:p w14:paraId="136C222C" w14:textId="30EF62B2" w:rsidR="0035013F" w:rsidRPr="00FB5377" w:rsidRDefault="002026D2" w:rsidP="00FB5377">
      <w:pPr>
        <w:pStyle w:val="Heading1"/>
      </w:pPr>
      <w:r>
        <w:t xml:space="preserve"> </w:t>
      </w:r>
      <w:r w:rsidRPr="002026D2">
        <w:t>CORE COMPETENCIES</w:t>
      </w:r>
    </w:p>
    <w:p w14:paraId="7C8B6EC2" w14:textId="77777777" w:rsidR="002026D2" w:rsidRDefault="002026D2" w:rsidP="002026D2">
      <w:pPr>
        <w:pStyle w:val="ListParagraph"/>
        <w:numPr>
          <w:ilvl w:val="0"/>
          <w:numId w:val="12"/>
        </w:numPr>
      </w:pPr>
      <w:r w:rsidRPr="002026D2">
        <w:t>Frontend Web Development</w:t>
      </w:r>
    </w:p>
    <w:p w14:paraId="4ABEBF6F" w14:textId="2790F78B" w:rsidR="002026D2" w:rsidRDefault="002026D2" w:rsidP="002026D2">
      <w:pPr>
        <w:pStyle w:val="ListParagraph"/>
        <w:numPr>
          <w:ilvl w:val="0"/>
          <w:numId w:val="12"/>
        </w:numPr>
      </w:pPr>
      <w:r w:rsidRPr="002026D2">
        <w:t>Full-Stack Application Development</w:t>
      </w:r>
    </w:p>
    <w:p w14:paraId="022E5C6F" w14:textId="77777777" w:rsidR="002026D2" w:rsidRDefault="002026D2" w:rsidP="002026D2">
      <w:pPr>
        <w:pStyle w:val="ListParagraph"/>
        <w:numPr>
          <w:ilvl w:val="0"/>
          <w:numId w:val="12"/>
        </w:numPr>
      </w:pPr>
      <w:r w:rsidRPr="002026D2">
        <w:t>REST API Integration</w:t>
      </w:r>
    </w:p>
    <w:p w14:paraId="158A0B4A" w14:textId="4808F9D8" w:rsidR="002026D2" w:rsidRDefault="002026D2" w:rsidP="002026D2">
      <w:pPr>
        <w:pStyle w:val="ListParagraph"/>
        <w:numPr>
          <w:ilvl w:val="0"/>
          <w:numId w:val="12"/>
        </w:numPr>
      </w:pPr>
      <w:r w:rsidRPr="002026D2">
        <w:t>Responsive UI Development</w:t>
      </w:r>
    </w:p>
    <w:p w14:paraId="190C2EAB" w14:textId="77777777" w:rsidR="002026D2" w:rsidRDefault="002026D2" w:rsidP="002026D2">
      <w:pPr>
        <w:pStyle w:val="ListParagraph"/>
        <w:numPr>
          <w:ilvl w:val="0"/>
          <w:numId w:val="12"/>
        </w:numPr>
      </w:pPr>
      <w:r w:rsidRPr="002026D2">
        <w:t>Component-Based Architecture (React)</w:t>
      </w:r>
    </w:p>
    <w:p w14:paraId="35E2D65A" w14:textId="6EF1A9B8" w:rsidR="002026D2" w:rsidRDefault="002026D2" w:rsidP="002026D2">
      <w:pPr>
        <w:pStyle w:val="ListParagraph"/>
        <w:numPr>
          <w:ilvl w:val="0"/>
          <w:numId w:val="12"/>
        </w:numPr>
      </w:pPr>
      <w:r w:rsidRPr="002026D2">
        <w:t>Backend Development with Node.js</w:t>
      </w:r>
    </w:p>
    <w:p w14:paraId="5917B355" w14:textId="77777777" w:rsidR="002026D2" w:rsidRDefault="002026D2" w:rsidP="002026D2">
      <w:pPr>
        <w:pStyle w:val="ListParagraph"/>
        <w:numPr>
          <w:ilvl w:val="0"/>
          <w:numId w:val="12"/>
        </w:numPr>
      </w:pPr>
      <w:r w:rsidRPr="002026D2">
        <w:t>Database Integration (MongoDB)</w:t>
      </w:r>
    </w:p>
    <w:p w14:paraId="479D0AC7" w14:textId="77777777" w:rsidR="002026D2" w:rsidRDefault="002026D2" w:rsidP="002026D2">
      <w:pPr>
        <w:pStyle w:val="ListParagraph"/>
        <w:numPr>
          <w:ilvl w:val="0"/>
          <w:numId w:val="12"/>
        </w:numPr>
      </w:pPr>
      <w:r w:rsidRPr="002026D2">
        <w:t>API Testing and Debugging</w:t>
      </w:r>
    </w:p>
    <w:p w14:paraId="40EA6A01" w14:textId="1EC0056E" w:rsidR="002026D2" w:rsidRPr="002026D2" w:rsidRDefault="002026D2" w:rsidP="002026D2">
      <w:pPr>
        <w:pStyle w:val="ListParagraph"/>
        <w:numPr>
          <w:ilvl w:val="0"/>
          <w:numId w:val="12"/>
        </w:numPr>
      </w:pPr>
      <w:r w:rsidRPr="002026D2">
        <w:t>Version Control with Git</w:t>
      </w:r>
    </w:p>
    <w:p w14:paraId="3667A0BE" w14:textId="7BF188A5" w:rsidR="000A5CD0" w:rsidRPr="00864A75" w:rsidRDefault="000A5CD0" w:rsidP="00362CCC"/>
    <w:p w14:paraId="408E59B0" w14:textId="77777777" w:rsidR="0035013F" w:rsidRPr="00FB5377" w:rsidRDefault="00FB5377" w:rsidP="00FB5377">
      <w:pPr>
        <w:pStyle w:val="Heading1"/>
      </w:pPr>
      <w:r w:rsidRPr="00FB5377">
        <w:t xml:space="preserve"> Technical Skills</w:t>
      </w:r>
    </w:p>
    <w:p w14:paraId="57FA6FDD" w14:textId="0CC29805" w:rsidR="00DE37CB" w:rsidRDefault="00DE37CB" w:rsidP="00DE37CB">
      <w:pPr>
        <w:pStyle w:val="ListParagraph"/>
        <w:numPr>
          <w:ilvl w:val="0"/>
          <w:numId w:val="10"/>
        </w:numPr>
      </w:pPr>
      <w:r w:rsidRPr="00DE37CB">
        <w:rPr>
          <w:b/>
          <w:bCs/>
        </w:rPr>
        <w:t>Frontend:</w:t>
      </w:r>
      <w:r w:rsidRPr="00DE37CB">
        <w:t xml:space="preserve"> HTML, CSS, JavaScript, React.js, Tailwind CSS, Bootstrap</w:t>
      </w:r>
      <w:r>
        <w:t xml:space="preserve">, </w:t>
      </w:r>
      <w:r w:rsidRPr="00DE37CB">
        <w:t xml:space="preserve">Responsive </w:t>
      </w:r>
      <w:r w:rsidR="000274E7" w:rsidRPr="00DE37CB">
        <w:t>Design</w:t>
      </w:r>
      <w:r w:rsidR="000274E7">
        <w:t>, Figma</w:t>
      </w:r>
    </w:p>
    <w:p w14:paraId="658DC989" w14:textId="6577C39A" w:rsidR="00DE37CB" w:rsidRDefault="00DE37CB" w:rsidP="00DE37CB">
      <w:pPr>
        <w:pStyle w:val="ListParagraph"/>
        <w:numPr>
          <w:ilvl w:val="0"/>
          <w:numId w:val="10"/>
        </w:numPr>
      </w:pPr>
      <w:r w:rsidRPr="00DE37CB">
        <w:rPr>
          <w:b/>
          <w:bCs/>
        </w:rPr>
        <w:t>Backend:</w:t>
      </w:r>
      <w:r w:rsidRPr="00DE37CB">
        <w:t xml:space="preserve"> Node.js, Express.js</w:t>
      </w:r>
      <w:r>
        <w:t>, NPM</w:t>
      </w:r>
    </w:p>
    <w:p w14:paraId="22A186FA" w14:textId="77777777" w:rsidR="00DE37CB" w:rsidRDefault="00DE37CB" w:rsidP="00DE37CB">
      <w:pPr>
        <w:pStyle w:val="ListParagraph"/>
        <w:numPr>
          <w:ilvl w:val="0"/>
          <w:numId w:val="10"/>
        </w:numPr>
      </w:pPr>
      <w:r w:rsidRPr="00DE37CB">
        <w:rPr>
          <w:b/>
          <w:bCs/>
        </w:rPr>
        <w:t>Database:</w:t>
      </w:r>
      <w:r w:rsidRPr="00DE37CB">
        <w:t xml:space="preserve"> MongoDB (Atlas)</w:t>
      </w:r>
    </w:p>
    <w:p w14:paraId="0F36CB91" w14:textId="77777777" w:rsidR="00DE37CB" w:rsidRDefault="00DE37CB" w:rsidP="00DE37CB">
      <w:pPr>
        <w:pStyle w:val="ListParagraph"/>
        <w:numPr>
          <w:ilvl w:val="0"/>
          <w:numId w:val="10"/>
        </w:numPr>
      </w:pPr>
      <w:r w:rsidRPr="00DE37CB">
        <w:rPr>
          <w:b/>
          <w:bCs/>
        </w:rPr>
        <w:t>API &amp; Testing:</w:t>
      </w:r>
      <w:r w:rsidRPr="00DE37CB">
        <w:t xml:space="preserve"> REST APIs, Postman</w:t>
      </w:r>
    </w:p>
    <w:p w14:paraId="5D201973" w14:textId="77777777" w:rsidR="00DE37CB" w:rsidRDefault="00DE37CB" w:rsidP="00DE37CB">
      <w:pPr>
        <w:pStyle w:val="ListParagraph"/>
        <w:numPr>
          <w:ilvl w:val="0"/>
          <w:numId w:val="10"/>
        </w:numPr>
      </w:pPr>
      <w:r w:rsidRPr="00DE37CB">
        <w:rPr>
          <w:b/>
          <w:bCs/>
        </w:rPr>
        <w:t>Deployment &amp; Auth:</w:t>
      </w:r>
      <w:r w:rsidRPr="00DE37CB">
        <w:t xml:space="preserve"> Vercel, Firebase, Node.js Authentication</w:t>
      </w:r>
    </w:p>
    <w:p w14:paraId="30138569" w14:textId="6E375E0D" w:rsidR="000A5CD0" w:rsidRPr="00864A75" w:rsidRDefault="00DE37CB" w:rsidP="00DE37CB">
      <w:pPr>
        <w:pStyle w:val="ListParagraph"/>
        <w:numPr>
          <w:ilvl w:val="0"/>
          <w:numId w:val="10"/>
        </w:numPr>
      </w:pPr>
      <w:r w:rsidRPr="00DE37CB">
        <w:rPr>
          <w:b/>
          <w:bCs/>
        </w:rPr>
        <w:t>Version Control:</w:t>
      </w:r>
      <w:r w:rsidRPr="00DE37CB">
        <w:t xml:space="preserve"> Git, GitHub</w:t>
      </w:r>
    </w:p>
    <w:p w14:paraId="77F1EA21" w14:textId="77777777" w:rsidR="0035013F" w:rsidRDefault="00FB5377" w:rsidP="00FB5377">
      <w:pPr>
        <w:pStyle w:val="Heading1"/>
      </w:pPr>
      <w:r w:rsidRPr="00FB5377">
        <w:t xml:space="preserve"> Professional Experience</w:t>
      </w:r>
    </w:p>
    <w:p w14:paraId="6247C411" w14:textId="16268CE9" w:rsidR="0054433E" w:rsidRDefault="0054433E" w:rsidP="0054433E">
      <w:pPr>
        <w:rPr>
          <w:b/>
          <w:bCs/>
        </w:rPr>
      </w:pPr>
      <w:r w:rsidRPr="0054433E">
        <w:rPr>
          <w:b/>
          <w:bCs/>
        </w:rPr>
        <w:t>Software Developer | GenX AI</w:t>
      </w:r>
      <w:r>
        <w:rPr>
          <w:b/>
          <w:bCs/>
        </w:rPr>
        <w:t xml:space="preserve">                                                                                                                 May 2025 – present </w:t>
      </w:r>
    </w:p>
    <w:p w14:paraId="47C7909C" w14:textId="77777777" w:rsidR="0054433E" w:rsidRDefault="0054433E" w:rsidP="0054433E">
      <w:pPr>
        <w:rPr>
          <w:b/>
          <w:bCs/>
        </w:rPr>
      </w:pPr>
    </w:p>
    <w:p w14:paraId="5DB6434C" w14:textId="530BB8DE" w:rsidR="0054433E" w:rsidRPr="0054433E" w:rsidRDefault="0054433E" w:rsidP="0054433E">
      <w:pPr>
        <w:rPr>
          <w:b/>
          <w:bCs/>
        </w:rPr>
      </w:pPr>
      <w:r w:rsidRPr="0054433E">
        <w:rPr>
          <w:b/>
          <w:bCs/>
          <w:sz w:val="24"/>
        </w:rPr>
        <w:t xml:space="preserve">Tech </w:t>
      </w:r>
      <w:r w:rsidR="00CD2508" w:rsidRPr="0054433E">
        <w:rPr>
          <w:b/>
          <w:bCs/>
          <w:sz w:val="24"/>
        </w:rPr>
        <w:t>Stack</w:t>
      </w:r>
      <w:r w:rsidR="00CD2508" w:rsidRPr="0054433E">
        <w:rPr>
          <w:b/>
          <w:bCs/>
        </w:rPr>
        <w:t>:</w:t>
      </w:r>
      <w:r w:rsidRPr="0054433E">
        <w:rPr>
          <w:b/>
          <w:bCs/>
        </w:rPr>
        <w:t xml:space="preserve"> React.js, Node.js, Tailwind CSS, Custom CSS, MongoDB, Postman</w:t>
      </w:r>
      <w:r w:rsidR="00CD2508">
        <w:rPr>
          <w:b/>
          <w:bCs/>
        </w:rPr>
        <w:t>, Figma</w:t>
      </w:r>
    </w:p>
    <w:p w14:paraId="1F2E9007" w14:textId="186E7CFD" w:rsidR="00AE4630" w:rsidRPr="00AE4630" w:rsidRDefault="00AE4630" w:rsidP="00AE4630">
      <w:pPr>
        <w:pStyle w:val="ListBullet"/>
      </w:pPr>
      <w:r>
        <w:t xml:space="preserve"> </w:t>
      </w:r>
      <w:r w:rsidRPr="00AE4630">
        <w:t xml:space="preserve">Working on a product-focused web application for </w:t>
      </w:r>
      <w:r w:rsidRPr="00AE4630">
        <w:rPr>
          <w:b/>
          <w:bCs/>
        </w:rPr>
        <w:t>kitchen and order management</w:t>
      </w:r>
      <w:r>
        <w:rPr>
          <w:b/>
          <w:bCs/>
        </w:rPr>
        <w:t>.</w:t>
      </w:r>
    </w:p>
    <w:p w14:paraId="58582453" w14:textId="68A18B6B" w:rsidR="00AE4630" w:rsidRPr="00AE4630" w:rsidRDefault="00AE4630" w:rsidP="00AE4630">
      <w:pPr>
        <w:pStyle w:val="ListBullet"/>
      </w:pPr>
      <w:r w:rsidRPr="00AE4630">
        <w:t xml:space="preserve">Developed frontend features using </w:t>
      </w:r>
      <w:r w:rsidRPr="00AE4630">
        <w:rPr>
          <w:b/>
          <w:bCs/>
        </w:rPr>
        <w:t>React.js</w:t>
      </w:r>
      <w:r w:rsidRPr="00AE4630">
        <w:t xml:space="preserve"> with </w:t>
      </w:r>
      <w:r w:rsidRPr="00AE4630">
        <w:rPr>
          <w:b/>
          <w:bCs/>
        </w:rPr>
        <w:t>Tailwind CSS and custom CSS</w:t>
      </w:r>
      <w:r>
        <w:rPr>
          <w:b/>
          <w:bCs/>
        </w:rPr>
        <w:t>.</w:t>
      </w:r>
    </w:p>
    <w:p w14:paraId="48765E71" w14:textId="242CE031" w:rsidR="00AE4630" w:rsidRPr="00AE4630" w:rsidRDefault="00AE4630" w:rsidP="00AE4630">
      <w:pPr>
        <w:pStyle w:val="ListBullet"/>
      </w:pPr>
      <w:r w:rsidRPr="00AE4630">
        <w:t xml:space="preserve">Built backend APIs using </w:t>
      </w:r>
      <w:r w:rsidRPr="00AE4630">
        <w:rPr>
          <w:b/>
          <w:bCs/>
        </w:rPr>
        <w:t>Node.js</w:t>
      </w:r>
      <w:r w:rsidRPr="00AE4630">
        <w:t xml:space="preserve"> and connected them with </w:t>
      </w:r>
      <w:r w:rsidRPr="00AE4630">
        <w:rPr>
          <w:b/>
          <w:bCs/>
        </w:rPr>
        <w:t>MongoDB</w:t>
      </w:r>
      <w:r>
        <w:rPr>
          <w:b/>
          <w:bCs/>
        </w:rPr>
        <w:t>.</w:t>
      </w:r>
    </w:p>
    <w:p w14:paraId="0011EA2C" w14:textId="367E3E68" w:rsidR="00AE4630" w:rsidRPr="00AE4630" w:rsidRDefault="00AE4630" w:rsidP="00AE4630">
      <w:pPr>
        <w:pStyle w:val="ListBullet"/>
      </w:pPr>
      <w:r w:rsidRPr="00AE4630">
        <w:t xml:space="preserve">Tested and validated API functionality using </w:t>
      </w:r>
      <w:r w:rsidRPr="00AE4630">
        <w:rPr>
          <w:b/>
          <w:bCs/>
        </w:rPr>
        <w:t>Postman</w:t>
      </w:r>
      <w:r>
        <w:rPr>
          <w:b/>
          <w:bCs/>
        </w:rPr>
        <w:t>.</w:t>
      </w:r>
    </w:p>
    <w:p w14:paraId="4A515AA6" w14:textId="3DC7D68A" w:rsidR="00AE4630" w:rsidRPr="00AE4630" w:rsidRDefault="00AE4630" w:rsidP="00AE4630">
      <w:pPr>
        <w:pStyle w:val="ListBullet"/>
      </w:pPr>
      <w:r w:rsidRPr="00AE4630">
        <w:t>Collaborated with team members to implement admin and user workflows</w:t>
      </w:r>
      <w:r>
        <w:t>.</w:t>
      </w:r>
    </w:p>
    <w:p w14:paraId="1FAA6FE9" w14:textId="097DD08A" w:rsidR="009645A0" w:rsidRDefault="009645A0" w:rsidP="00824FC2">
      <w:pPr>
        <w:pStyle w:val="ListBullet"/>
        <w:numPr>
          <w:ilvl w:val="0"/>
          <w:numId w:val="0"/>
        </w:numPr>
      </w:pPr>
    </w:p>
    <w:p w14:paraId="392F449E" w14:textId="03285599" w:rsidR="00824FC2" w:rsidRPr="00824FC2" w:rsidRDefault="00824FC2" w:rsidP="00824FC2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 </w:t>
      </w:r>
      <w:r w:rsidRPr="00824FC2">
        <w:rPr>
          <w:b/>
          <w:bCs/>
        </w:rPr>
        <w:t>Software Developer | Tek</w:t>
      </w:r>
      <w:r>
        <w:rPr>
          <w:b/>
          <w:bCs/>
        </w:rPr>
        <w:t xml:space="preserve"> </w:t>
      </w:r>
      <w:r w:rsidRPr="00824FC2">
        <w:rPr>
          <w:b/>
          <w:bCs/>
        </w:rPr>
        <w:t>A</w:t>
      </w:r>
      <w:r>
        <w:rPr>
          <w:b/>
          <w:bCs/>
        </w:rPr>
        <w:t>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824FC2">
        <w:rPr>
          <w:b/>
          <w:bCs/>
        </w:rPr>
        <w:t xml:space="preserve">                </w:t>
      </w:r>
      <w:r>
        <w:rPr>
          <w:b/>
          <w:bCs/>
        </w:rPr>
        <w:t xml:space="preserve">           </w:t>
      </w:r>
      <w:r w:rsidRPr="00824FC2">
        <w:rPr>
          <w:b/>
          <w:bCs/>
          <w:i/>
          <w:iCs/>
        </w:rPr>
        <w:t>Sep 2024 – May 2025</w:t>
      </w:r>
    </w:p>
    <w:p w14:paraId="1D9EB7D5" w14:textId="083177BA" w:rsidR="00824FC2" w:rsidRPr="00824FC2" w:rsidRDefault="00824FC2" w:rsidP="00824FC2">
      <w:pPr>
        <w:pStyle w:val="ListBullet"/>
        <w:numPr>
          <w:ilvl w:val="0"/>
          <w:numId w:val="0"/>
        </w:numPr>
        <w:ind w:left="720"/>
        <w:rPr>
          <w:b/>
          <w:bCs/>
        </w:rPr>
      </w:pPr>
    </w:p>
    <w:p w14:paraId="6CFF2491" w14:textId="77777777" w:rsidR="00824FC2" w:rsidRPr="00824FC2" w:rsidRDefault="00824FC2" w:rsidP="00824FC2">
      <w:pPr>
        <w:pStyle w:val="ListBullet"/>
        <w:numPr>
          <w:ilvl w:val="0"/>
          <w:numId w:val="4"/>
        </w:numPr>
      </w:pPr>
      <w:r w:rsidRPr="00824FC2">
        <w:t xml:space="preserve">Contributed to web application development using </w:t>
      </w:r>
      <w:r w:rsidRPr="00824FC2">
        <w:rPr>
          <w:b/>
          <w:bCs/>
        </w:rPr>
        <w:t>React.js and Node.js</w:t>
      </w:r>
    </w:p>
    <w:p w14:paraId="132AC5BD" w14:textId="77777777" w:rsidR="00824FC2" w:rsidRPr="00824FC2" w:rsidRDefault="00824FC2" w:rsidP="00824FC2">
      <w:pPr>
        <w:pStyle w:val="ListBullet"/>
        <w:numPr>
          <w:ilvl w:val="0"/>
          <w:numId w:val="4"/>
        </w:numPr>
      </w:pPr>
      <w:r w:rsidRPr="00824FC2">
        <w:t xml:space="preserve">Worked on frontend UI development with </w:t>
      </w:r>
      <w:r w:rsidRPr="00824FC2">
        <w:rPr>
          <w:b/>
          <w:bCs/>
        </w:rPr>
        <w:t>HTML, CSS, Bootstrap, and React.js</w:t>
      </w:r>
    </w:p>
    <w:p w14:paraId="6AF0AF43" w14:textId="77777777" w:rsidR="00824FC2" w:rsidRPr="00824FC2" w:rsidRDefault="00824FC2" w:rsidP="00824FC2">
      <w:pPr>
        <w:pStyle w:val="ListBullet"/>
        <w:numPr>
          <w:ilvl w:val="0"/>
          <w:numId w:val="4"/>
        </w:numPr>
      </w:pPr>
      <w:r w:rsidRPr="00824FC2">
        <w:t xml:space="preserve">Assisted in backend API development and integration with </w:t>
      </w:r>
      <w:r w:rsidRPr="00824FC2">
        <w:rPr>
          <w:b/>
          <w:bCs/>
        </w:rPr>
        <w:t>MongoDB</w:t>
      </w:r>
    </w:p>
    <w:p w14:paraId="2E8081BF" w14:textId="77777777" w:rsidR="00824FC2" w:rsidRPr="00824FC2" w:rsidRDefault="00824FC2" w:rsidP="00824FC2">
      <w:pPr>
        <w:pStyle w:val="ListBullet"/>
        <w:numPr>
          <w:ilvl w:val="0"/>
          <w:numId w:val="4"/>
        </w:numPr>
      </w:pPr>
      <w:r w:rsidRPr="00824FC2">
        <w:t xml:space="preserve">Tested APIs and application flows using </w:t>
      </w:r>
      <w:r w:rsidRPr="00824FC2">
        <w:rPr>
          <w:b/>
          <w:bCs/>
        </w:rPr>
        <w:t>Postman</w:t>
      </w:r>
    </w:p>
    <w:p w14:paraId="12FE3F27" w14:textId="77777777" w:rsidR="00824FC2" w:rsidRPr="00824FC2" w:rsidRDefault="00824FC2" w:rsidP="00824FC2">
      <w:pPr>
        <w:pStyle w:val="ListBullet"/>
        <w:numPr>
          <w:ilvl w:val="0"/>
          <w:numId w:val="4"/>
        </w:numPr>
      </w:pPr>
      <w:r w:rsidRPr="00824FC2">
        <w:t xml:space="preserve">Used </w:t>
      </w:r>
      <w:r w:rsidRPr="00824FC2">
        <w:rPr>
          <w:b/>
          <w:bCs/>
        </w:rPr>
        <w:t>Git and GitHub</w:t>
      </w:r>
      <w:r w:rsidRPr="00824FC2">
        <w:t xml:space="preserve"> for version control and collaborative development</w:t>
      </w:r>
    </w:p>
    <w:p w14:paraId="73C5F685" w14:textId="40991EFE" w:rsidR="00824FC2" w:rsidRPr="00864A75" w:rsidRDefault="00824FC2" w:rsidP="00824FC2">
      <w:pPr>
        <w:pStyle w:val="ListBullet"/>
        <w:numPr>
          <w:ilvl w:val="0"/>
          <w:numId w:val="0"/>
        </w:numPr>
      </w:pPr>
    </w:p>
    <w:p w14:paraId="68940580" w14:textId="77777777" w:rsidR="009E2034" w:rsidRPr="00864A75" w:rsidRDefault="009E2034" w:rsidP="006477FF">
      <w:pPr>
        <w:rPr>
          <w:rFonts w:ascii="Gill Sans Nova Light" w:hAnsi="Gill Sans Nova Light" w:cs="OpenSans"/>
          <w:szCs w:val="20"/>
        </w:rPr>
      </w:pPr>
    </w:p>
    <w:p w14:paraId="1CD2CF18" w14:textId="4DD6964C" w:rsidR="00534D30" w:rsidRPr="00534D30" w:rsidRDefault="00534D30" w:rsidP="00534D30">
      <w:pPr>
        <w:pStyle w:val="ListBullet"/>
        <w:numPr>
          <w:ilvl w:val="0"/>
          <w:numId w:val="0"/>
        </w:numPr>
        <w:rPr>
          <w:b/>
          <w:bCs/>
        </w:rPr>
      </w:pPr>
      <w:r w:rsidRPr="00534D30">
        <w:rPr>
          <w:b/>
          <w:bCs/>
        </w:rPr>
        <w:t>Frontend / Web Developer Inter</w:t>
      </w:r>
      <w:r>
        <w:rPr>
          <w:b/>
          <w:bCs/>
        </w:rPr>
        <w:t xml:space="preserve">n </w:t>
      </w:r>
      <w:r w:rsidR="00FF31E6" w:rsidRPr="00824FC2">
        <w:rPr>
          <w:b/>
          <w:bCs/>
        </w:rPr>
        <w:t xml:space="preserve">| </w:t>
      </w:r>
      <w:r w:rsidR="00FF31E6">
        <w:rPr>
          <w:b/>
          <w:bCs/>
        </w:rPr>
        <w:t>Icroz</w:t>
      </w:r>
      <w:r w:rsidRPr="00534D30">
        <w:rPr>
          <w:b/>
          <w:bCs/>
        </w:rPr>
        <w:t xml:space="preserve"> Solutions Pvt Ltd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34D30">
        <w:rPr>
          <w:b/>
          <w:bCs/>
        </w:rPr>
        <w:t xml:space="preserve">                </w:t>
      </w:r>
      <w:r w:rsidRPr="00534D30">
        <w:rPr>
          <w:b/>
          <w:bCs/>
          <w:i/>
          <w:iCs/>
        </w:rPr>
        <w:t>March 2020 – July 2022</w:t>
      </w:r>
      <w:r w:rsidRPr="00534D30">
        <w:rPr>
          <w:i/>
          <w:iCs/>
        </w:rPr>
        <w:t xml:space="preserve"> </w:t>
      </w:r>
    </w:p>
    <w:p w14:paraId="5E5F8496" w14:textId="5F103664" w:rsidR="00534D30" w:rsidRPr="00534D30" w:rsidRDefault="00534D30" w:rsidP="00534D30">
      <w:pPr>
        <w:pStyle w:val="ListBullet"/>
        <w:numPr>
          <w:ilvl w:val="0"/>
          <w:numId w:val="0"/>
        </w:numPr>
        <w:ind w:left="720" w:hanging="360"/>
      </w:pPr>
      <w:r>
        <w:rPr>
          <w:b/>
          <w:bCs/>
        </w:rPr>
        <w:t xml:space="preserve"> </w:t>
      </w:r>
      <w:r w:rsidRPr="00534D30">
        <w:br/>
      </w:r>
      <w:r>
        <w:rPr>
          <w:i/>
          <w:iCs/>
        </w:rPr>
        <w:t xml:space="preserve"> </w:t>
      </w:r>
    </w:p>
    <w:p w14:paraId="116E6987" w14:textId="77777777" w:rsidR="00534D30" w:rsidRPr="00534D30" w:rsidRDefault="00534D30" w:rsidP="00534D30">
      <w:pPr>
        <w:pStyle w:val="ListBullet"/>
        <w:numPr>
          <w:ilvl w:val="0"/>
          <w:numId w:val="5"/>
        </w:numPr>
      </w:pPr>
      <w:r w:rsidRPr="00534D30">
        <w:t xml:space="preserve">Worked on building and updating web pages using </w:t>
      </w:r>
      <w:r w:rsidRPr="00534D30">
        <w:rPr>
          <w:b/>
          <w:bCs/>
        </w:rPr>
        <w:t>HTML, CSS, and JavaScript</w:t>
      </w:r>
    </w:p>
    <w:p w14:paraId="53D31D42" w14:textId="77777777" w:rsidR="00534D30" w:rsidRPr="00534D30" w:rsidRDefault="00534D30" w:rsidP="00534D30">
      <w:pPr>
        <w:pStyle w:val="ListBullet"/>
        <w:numPr>
          <w:ilvl w:val="0"/>
          <w:numId w:val="5"/>
        </w:numPr>
      </w:pPr>
      <w:r w:rsidRPr="00534D30">
        <w:t xml:space="preserve">Developed responsive user interfaces using </w:t>
      </w:r>
      <w:r w:rsidRPr="00534D30">
        <w:rPr>
          <w:b/>
          <w:bCs/>
        </w:rPr>
        <w:t>React.js</w:t>
      </w:r>
    </w:p>
    <w:p w14:paraId="6516562D" w14:textId="77777777" w:rsidR="00534D30" w:rsidRPr="00534D30" w:rsidRDefault="00534D30" w:rsidP="00534D30">
      <w:pPr>
        <w:pStyle w:val="ListBullet"/>
        <w:numPr>
          <w:ilvl w:val="0"/>
          <w:numId w:val="5"/>
        </w:numPr>
      </w:pPr>
      <w:r w:rsidRPr="00534D30">
        <w:t>Converted design requirements into functional UI components</w:t>
      </w:r>
    </w:p>
    <w:p w14:paraId="24F4D716" w14:textId="77777777" w:rsidR="00534D30" w:rsidRPr="00534D30" w:rsidRDefault="00534D30" w:rsidP="00534D30">
      <w:pPr>
        <w:pStyle w:val="ListBullet"/>
        <w:numPr>
          <w:ilvl w:val="0"/>
          <w:numId w:val="5"/>
        </w:numPr>
      </w:pPr>
      <w:r w:rsidRPr="00534D30">
        <w:t>Fixed UI bugs and improved layout and responsiveness across devices</w:t>
      </w:r>
    </w:p>
    <w:p w14:paraId="5FEC3F8E" w14:textId="77777777" w:rsidR="00534D30" w:rsidRPr="00534D30" w:rsidRDefault="00534D30" w:rsidP="00534D30">
      <w:pPr>
        <w:pStyle w:val="ListBullet"/>
        <w:numPr>
          <w:ilvl w:val="0"/>
          <w:numId w:val="5"/>
        </w:numPr>
      </w:pPr>
      <w:r w:rsidRPr="00534D30">
        <w:t xml:space="preserve">Used </w:t>
      </w:r>
      <w:r w:rsidRPr="00534D30">
        <w:rPr>
          <w:b/>
          <w:bCs/>
        </w:rPr>
        <w:t>Git</w:t>
      </w:r>
      <w:r w:rsidRPr="00534D30">
        <w:t xml:space="preserve"> for version control and basic collaboration with the team</w:t>
      </w:r>
    </w:p>
    <w:p w14:paraId="054F1F41" w14:textId="77777777" w:rsidR="00534D30" w:rsidRDefault="00534D30" w:rsidP="00534D30">
      <w:pPr>
        <w:pStyle w:val="ListBullet"/>
        <w:numPr>
          <w:ilvl w:val="0"/>
          <w:numId w:val="5"/>
        </w:numPr>
      </w:pPr>
      <w:r w:rsidRPr="00534D30">
        <w:t>Assisted in testing and debugging frontend features before release</w:t>
      </w:r>
    </w:p>
    <w:p w14:paraId="69875E43" w14:textId="5390D51A" w:rsidR="00534D30" w:rsidRPr="00534D30" w:rsidRDefault="00534D30" w:rsidP="00534D30">
      <w:pPr>
        <w:pStyle w:val="ListBullet"/>
        <w:numPr>
          <w:ilvl w:val="0"/>
          <w:numId w:val="5"/>
        </w:numPr>
      </w:pPr>
      <w:r w:rsidRPr="00534D30">
        <w:t>Consumed basic REST APIs and handled JSON responses in frontend components</w:t>
      </w:r>
    </w:p>
    <w:p w14:paraId="2D647660" w14:textId="46004458" w:rsidR="009645A0" w:rsidRPr="00864A75" w:rsidRDefault="009645A0" w:rsidP="00824FC2">
      <w:pPr>
        <w:pStyle w:val="ListBullet"/>
        <w:numPr>
          <w:ilvl w:val="0"/>
          <w:numId w:val="0"/>
        </w:numPr>
        <w:ind w:left="720" w:hanging="360"/>
      </w:pPr>
    </w:p>
    <w:p w14:paraId="021E0943" w14:textId="5DCD0953" w:rsidR="0035013F" w:rsidRPr="00864A75" w:rsidRDefault="00FB5377" w:rsidP="00FB5377">
      <w:pPr>
        <w:pStyle w:val="Heading1"/>
        <w:rPr>
          <w:spacing w:val="40"/>
        </w:rPr>
      </w:pPr>
      <w:r w:rsidRPr="00864A75">
        <w:t xml:space="preserve"> </w:t>
      </w:r>
      <w:r w:rsidR="00534D30">
        <w:t>Projects</w:t>
      </w:r>
    </w:p>
    <w:p w14:paraId="054ADB6A" w14:textId="77777777" w:rsidR="00CD2508" w:rsidRDefault="00CD2508" w:rsidP="00FF31E6">
      <w:pPr>
        <w:pStyle w:val="Heading2"/>
        <w:rPr>
          <w:b/>
          <w:caps/>
        </w:rPr>
      </w:pPr>
    </w:p>
    <w:p w14:paraId="2179931A" w14:textId="25B0A8DD" w:rsidR="00FF31E6" w:rsidRDefault="00FF31E6" w:rsidP="00FF31E6">
      <w:pPr>
        <w:pStyle w:val="Heading2"/>
        <w:rPr>
          <w:b/>
          <w:caps/>
        </w:rPr>
      </w:pPr>
      <w:r w:rsidRPr="00FF31E6">
        <w:rPr>
          <w:b/>
          <w:caps/>
        </w:rPr>
        <w:t>Kitchen Management Web Application</w:t>
      </w:r>
    </w:p>
    <w:p w14:paraId="7E0BCC7C" w14:textId="77777777" w:rsidR="00CD2508" w:rsidRPr="00CD2508" w:rsidRDefault="00CD2508" w:rsidP="00CD2508"/>
    <w:p w14:paraId="500D1008" w14:textId="77617857" w:rsidR="00FF31E6" w:rsidRDefault="00FF31E6" w:rsidP="00FF31E6">
      <w:pPr>
        <w:pStyle w:val="Heading2"/>
        <w:rPr>
          <w:caps/>
        </w:rPr>
      </w:pPr>
      <w:r w:rsidRPr="00FF31E6">
        <w:rPr>
          <w:b/>
          <w:caps/>
        </w:rPr>
        <w:t>Tech Stack:</w:t>
      </w:r>
      <w:r w:rsidRPr="00FF31E6">
        <w:rPr>
          <w:caps/>
        </w:rPr>
        <w:t xml:space="preserve"> React.js, Node.js, MongoDB, Tailwind CSS, Postman</w:t>
      </w:r>
      <w:r w:rsidR="00CD2508">
        <w:rPr>
          <w:caps/>
        </w:rPr>
        <w:t>.</w:t>
      </w:r>
    </w:p>
    <w:p w14:paraId="0A6C9012" w14:textId="77777777" w:rsidR="00CD2508" w:rsidRPr="00FF31E6" w:rsidRDefault="00CD2508" w:rsidP="00CD2508"/>
    <w:p w14:paraId="202CD69A" w14:textId="77777777" w:rsidR="00FF31E6" w:rsidRPr="00FF31E6" w:rsidRDefault="00FF31E6" w:rsidP="00FF31E6">
      <w:pPr>
        <w:pStyle w:val="Heading2"/>
        <w:numPr>
          <w:ilvl w:val="0"/>
          <w:numId w:val="6"/>
        </w:numPr>
        <w:rPr>
          <w:caps/>
        </w:rPr>
      </w:pPr>
      <w:r w:rsidRPr="00FF31E6">
        <w:rPr>
          <w:caps/>
        </w:rPr>
        <w:t>Worked on a kitchen management application where admins manage items and users place orders</w:t>
      </w:r>
    </w:p>
    <w:p w14:paraId="7331A7A9" w14:textId="77777777" w:rsidR="00FF31E6" w:rsidRPr="00FF31E6" w:rsidRDefault="00FF31E6" w:rsidP="00FF31E6">
      <w:pPr>
        <w:pStyle w:val="Heading2"/>
        <w:numPr>
          <w:ilvl w:val="0"/>
          <w:numId w:val="6"/>
        </w:numPr>
        <w:rPr>
          <w:caps/>
        </w:rPr>
      </w:pPr>
      <w:r w:rsidRPr="00FF31E6">
        <w:rPr>
          <w:caps/>
        </w:rPr>
        <w:t>Handled frontend development using React and styled the UI with Tailwind CSS and some custom CSS</w:t>
      </w:r>
    </w:p>
    <w:p w14:paraId="52F9F6CE" w14:textId="77777777" w:rsidR="00FF31E6" w:rsidRPr="00FF31E6" w:rsidRDefault="00FF31E6" w:rsidP="00FF31E6">
      <w:pPr>
        <w:pStyle w:val="Heading2"/>
        <w:numPr>
          <w:ilvl w:val="0"/>
          <w:numId w:val="6"/>
        </w:numPr>
        <w:rPr>
          <w:caps/>
        </w:rPr>
      </w:pPr>
      <w:r w:rsidRPr="00FF31E6">
        <w:rPr>
          <w:caps/>
        </w:rPr>
        <w:t>Created backend APIs in Node.js and connected them to MongoDB for storing items and orders</w:t>
      </w:r>
    </w:p>
    <w:p w14:paraId="5A7E12C7" w14:textId="77777777" w:rsidR="00FF31E6" w:rsidRPr="00FF31E6" w:rsidRDefault="00FF31E6" w:rsidP="00FF31E6">
      <w:pPr>
        <w:pStyle w:val="Heading2"/>
        <w:numPr>
          <w:ilvl w:val="0"/>
          <w:numId w:val="6"/>
        </w:numPr>
        <w:rPr>
          <w:caps/>
        </w:rPr>
      </w:pPr>
      <w:r w:rsidRPr="00FF31E6">
        <w:rPr>
          <w:caps/>
        </w:rPr>
        <w:t>Used Postman regularly to test API requests and check data flow between frontend and backend</w:t>
      </w:r>
    </w:p>
    <w:p w14:paraId="3FC2E20A" w14:textId="28FD1012" w:rsidR="00CD2508" w:rsidRDefault="00FF31E6" w:rsidP="00CD2508">
      <w:pPr>
        <w:pStyle w:val="Heading2"/>
        <w:numPr>
          <w:ilvl w:val="0"/>
          <w:numId w:val="6"/>
        </w:numPr>
        <w:rPr>
          <w:caps/>
        </w:rPr>
      </w:pPr>
      <w:r w:rsidRPr="00FF31E6">
        <w:rPr>
          <w:caps/>
        </w:rPr>
        <w:t>Designed the project in a way that makes it easy to add new features later</w:t>
      </w:r>
      <w:r w:rsidR="00CD2508">
        <w:rPr>
          <w:caps/>
        </w:rPr>
        <w:t>.</w:t>
      </w:r>
    </w:p>
    <w:p w14:paraId="0F05E822" w14:textId="1C8200E4" w:rsidR="00FF31E6" w:rsidRDefault="00CD2508" w:rsidP="00CD2508">
      <w:pPr>
        <w:pStyle w:val="ListParagraph"/>
        <w:numPr>
          <w:ilvl w:val="0"/>
          <w:numId w:val="6"/>
        </w:numPr>
      </w:pPr>
      <w:r w:rsidRPr="00CD2508">
        <w:t xml:space="preserve">Converted </w:t>
      </w:r>
      <w:r w:rsidRPr="00CD2508">
        <w:rPr>
          <w:b/>
          <w:bCs/>
        </w:rPr>
        <w:t>Figma designs</w:t>
      </w:r>
      <w:r w:rsidRPr="00CD2508">
        <w:t xml:space="preserve"> into responsive React components using Tailwind CSS</w:t>
      </w:r>
      <w:r>
        <w:t>.</w:t>
      </w:r>
    </w:p>
    <w:p w14:paraId="4CC06106" w14:textId="77777777" w:rsidR="00CD2508" w:rsidRDefault="00CD2508" w:rsidP="00CD2508">
      <w:pPr>
        <w:ind w:left="270"/>
      </w:pPr>
    </w:p>
    <w:p w14:paraId="23F7E038" w14:textId="77777777" w:rsidR="00CD2508" w:rsidRPr="00FF31E6" w:rsidRDefault="00CD2508" w:rsidP="00CD2508">
      <w:pPr>
        <w:ind w:left="270"/>
      </w:pPr>
    </w:p>
    <w:p w14:paraId="346D02FE" w14:textId="77777777" w:rsidR="00FF31E6" w:rsidRPr="00FF31E6" w:rsidRDefault="00FF31E6" w:rsidP="00FF31E6">
      <w:pPr>
        <w:rPr>
          <w:b/>
          <w:bCs/>
        </w:rPr>
      </w:pPr>
      <w:r w:rsidRPr="00FF31E6">
        <w:rPr>
          <w:b/>
          <w:bCs/>
        </w:rPr>
        <w:t>Kitchen Bill Scanning Application</w:t>
      </w:r>
    </w:p>
    <w:p w14:paraId="55188936" w14:textId="77777777" w:rsidR="00FF31E6" w:rsidRPr="00FF31E6" w:rsidRDefault="00FF31E6" w:rsidP="00FF31E6">
      <w:r w:rsidRPr="00FF31E6">
        <w:rPr>
          <w:b/>
          <w:bCs/>
        </w:rPr>
        <w:t>Tech Stack:</w:t>
      </w:r>
      <w:r w:rsidRPr="00FF31E6">
        <w:t xml:space="preserve"> React.js, Node.js, MongoDB, Tailwind CSS, Postman</w:t>
      </w:r>
    </w:p>
    <w:p w14:paraId="2954CCA3" w14:textId="77777777" w:rsidR="00FF31E6" w:rsidRPr="00FF31E6" w:rsidRDefault="00FF31E6" w:rsidP="00FF31E6">
      <w:pPr>
        <w:numPr>
          <w:ilvl w:val="0"/>
          <w:numId w:val="7"/>
        </w:numPr>
      </w:pPr>
      <w:r w:rsidRPr="00FF31E6">
        <w:t>Worked on a utility feature to scan and track kitchen bills for record keeping</w:t>
      </w:r>
    </w:p>
    <w:p w14:paraId="353B51E5" w14:textId="77777777" w:rsidR="00FF31E6" w:rsidRPr="00FF31E6" w:rsidRDefault="00FF31E6" w:rsidP="00FF31E6">
      <w:pPr>
        <w:numPr>
          <w:ilvl w:val="0"/>
          <w:numId w:val="7"/>
        </w:numPr>
      </w:pPr>
      <w:r w:rsidRPr="00FF31E6">
        <w:t>Built simple and clear screens in React to upload and view bill information</w:t>
      </w:r>
    </w:p>
    <w:p w14:paraId="3FC19F60" w14:textId="77777777" w:rsidR="00FF31E6" w:rsidRPr="00FF31E6" w:rsidRDefault="00FF31E6" w:rsidP="00FF31E6">
      <w:pPr>
        <w:numPr>
          <w:ilvl w:val="0"/>
          <w:numId w:val="7"/>
        </w:numPr>
      </w:pPr>
      <w:r w:rsidRPr="00FF31E6">
        <w:t>Wrote backend APIs to save bill data and retrieve it when needed</w:t>
      </w:r>
    </w:p>
    <w:p w14:paraId="57897DD3" w14:textId="77777777" w:rsidR="00FF31E6" w:rsidRPr="00FF31E6" w:rsidRDefault="00FF31E6" w:rsidP="00FF31E6">
      <w:pPr>
        <w:numPr>
          <w:ilvl w:val="0"/>
          <w:numId w:val="7"/>
        </w:numPr>
        <w:rPr>
          <w:b/>
          <w:bCs/>
        </w:rPr>
      </w:pPr>
      <w:r w:rsidRPr="00FF31E6">
        <w:t>Tested different scenarios using Postman to make sure data was stored correctly</w:t>
      </w:r>
      <w:r w:rsidRPr="00FF31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139B4D37" w14:textId="77777777" w:rsidR="00FF31E6" w:rsidRPr="00FF31E6" w:rsidRDefault="00FF31E6" w:rsidP="00FF31E6">
      <w:pPr>
        <w:ind w:left="720"/>
        <w:rPr>
          <w:b/>
          <w:bCs/>
        </w:rPr>
      </w:pPr>
    </w:p>
    <w:p w14:paraId="0261E2FD" w14:textId="39499943" w:rsidR="00FF31E6" w:rsidRPr="00FF31E6" w:rsidRDefault="00FF31E6" w:rsidP="00FF31E6">
      <w:pPr>
        <w:rPr>
          <w:b/>
          <w:bCs/>
        </w:rPr>
      </w:pPr>
      <w:r w:rsidRPr="00FF31E6">
        <w:rPr>
          <w:b/>
          <w:bCs/>
        </w:rPr>
        <w:t>Personal Portfolio Website</w:t>
      </w:r>
    </w:p>
    <w:p w14:paraId="004DA688" w14:textId="77777777" w:rsidR="00FF31E6" w:rsidRPr="00FF31E6" w:rsidRDefault="00FF31E6" w:rsidP="00FF31E6">
      <w:r w:rsidRPr="00FF31E6">
        <w:rPr>
          <w:b/>
          <w:bCs/>
        </w:rPr>
        <w:t>Tech Stack:</w:t>
      </w:r>
      <w:r w:rsidRPr="00FF31E6">
        <w:t xml:space="preserve"> React.js, Tailwind CSS, Custom CSS</w:t>
      </w:r>
    </w:p>
    <w:p w14:paraId="3DFA5FBD" w14:textId="77777777" w:rsidR="00FF31E6" w:rsidRPr="00FF31E6" w:rsidRDefault="00FF31E6" w:rsidP="00FF31E6">
      <w:pPr>
        <w:numPr>
          <w:ilvl w:val="0"/>
          <w:numId w:val="7"/>
        </w:numPr>
      </w:pPr>
      <w:r w:rsidRPr="00FF31E6">
        <w:t>Created my personal portfolio website to showcase projects and technical skills</w:t>
      </w:r>
    </w:p>
    <w:p w14:paraId="4937A634" w14:textId="77777777" w:rsidR="00FF31E6" w:rsidRPr="00FF31E6" w:rsidRDefault="00FF31E6" w:rsidP="00FF31E6">
      <w:pPr>
        <w:numPr>
          <w:ilvl w:val="0"/>
          <w:numId w:val="7"/>
        </w:numPr>
      </w:pPr>
      <w:r w:rsidRPr="00FF31E6">
        <w:t>Built the site using React with reusable components for different sections</w:t>
      </w:r>
    </w:p>
    <w:p w14:paraId="76EFEC95" w14:textId="77777777" w:rsidR="00FF31E6" w:rsidRPr="00FF31E6" w:rsidRDefault="00FF31E6" w:rsidP="00FF31E6">
      <w:pPr>
        <w:numPr>
          <w:ilvl w:val="0"/>
          <w:numId w:val="7"/>
        </w:numPr>
      </w:pPr>
      <w:r w:rsidRPr="00FF31E6">
        <w:t>Used Tailwind CSS along with custom styles to keep the layout clean and responsive</w:t>
      </w:r>
    </w:p>
    <w:p w14:paraId="6D540C35" w14:textId="77777777" w:rsidR="00FF31E6" w:rsidRPr="00FF31E6" w:rsidRDefault="00FF31E6" w:rsidP="00FF31E6">
      <w:pPr>
        <w:numPr>
          <w:ilvl w:val="0"/>
          <w:numId w:val="7"/>
        </w:numPr>
      </w:pPr>
      <w:r w:rsidRPr="00FF31E6">
        <w:t>Structured the project so new projects and updates can be added easily</w:t>
      </w:r>
    </w:p>
    <w:p w14:paraId="418853CA" w14:textId="77777777" w:rsidR="00FF31E6" w:rsidRPr="00FF31E6" w:rsidRDefault="00FF31E6" w:rsidP="00FF31E6">
      <w:pPr>
        <w:rPr>
          <w:b/>
          <w:bCs/>
        </w:rPr>
      </w:pPr>
      <w:r w:rsidRPr="00FF31E6">
        <w:rPr>
          <w:b/>
          <w:bCs/>
        </w:rPr>
        <w:t>Corporate Website – Veekshith</w:t>
      </w:r>
    </w:p>
    <w:p w14:paraId="2603543C" w14:textId="77777777" w:rsidR="00FF31E6" w:rsidRPr="00FF31E6" w:rsidRDefault="00FF31E6" w:rsidP="00FF31E6">
      <w:r w:rsidRPr="00FF31E6">
        <w:rPr>
          <w:b/>
          <w:bCs/>
        </w:rPr>
        <w:t>Tech Stack:</w:t>
      </w:r>
      <w:r w:rsidRPr="00FF31E6">
        <w:t xml:space="preserve"> React.js, Tailwind CSS, Custom CSS</w:t>
      </w:r>
    </w:p>
    <w:p w14:paraId="68C35231" w14:textId="77777777" w:rsidR="00FF31E6" w:rsidRPr="00FF31E6" w:rsidRDefault="00FF31E6" w:rsidP="00FF31E6">
      <w:pPr>
        <w:numPr>
          <w:ilvl w:val="0"/>
          <w:numId w:val="9"/>
        </w:numPr>
      </w:pPr>
      <w:r w:rsidRPr="00FF31E6">
        <w:t>Developed a corporate website for Veekshith based on provided requirements</w:t>
      </w:r>
    </w:p>
    <w:p w14:paraId="28351E2F" w14:textId="77777777" w:rsidR="00FF31E6" w:rsidRPr="00FF31E6" w:rsidRDefault="00FF31E6" w:rsidP="00FF31E6">
      <w:pPr>
        <w:numPr>
          <w:ilvl w:val="0"/>
          <w:numId w:val="9"/>
        </w:numPr>
      </w:pPr>
      <w:r w:rsidRPr="00FF31E6">
        <w:t>Focused on building clean layouts and making the site responsive across devices</w:t>
      </w:r>
    </w:p>
    <w:p w14:paraId="18D3B8A2" w14:textId="77777777" w:rsidR="00FF31E6" w:rsidRPr="00FF31E6" w:rsidRDefault="00FF31E6" w:rsidP="00FF31E6">
      <w:pPr>
        <w:numPr>
          <w:ilvl w:val="0"/>
          <w:numId w:val="9"/>
        </w:numPr>
      </w:pPr>
      <w:r w:rsidRPr="00FF31E6">
        <w:t>Used React and Tailwind CSS to keep the UI consistent and easy to maintain</w:t>
      </w:r>
    </w:p>
    <w:p w14:paraId="0D5EE43D" w14:textId="77777777" w:rsidR="00FF31E6" w:rsidRPr="00FF31E6" w:rsidRDefault="00FF31E6" w:rsidP="00FF31E6">
      <w:pPr>
        <w:numPr>
          <w:ilvl w:val="0"/>
          <w:numId w:val="9"/>
        </w:numPr>
      </w:pPr>
      <w:r w:rsidRPr="00FF31E6">
        <w:t>Detailed implementation and screenshots are available in my portfolio</w:t>
      </w:r>
    </w:p>
    <w:p w14:paraId="59916B7E" w14:textId="77777777" w:rsidR="00FF31E6" w:rsidRPr="00FF31E6" w:rsidRDefault="00FF31E6" w:rsidP="00FF31E6"/>
    <w:p w14:paraId="5CA34109" w14:textId="5F579164" w:rsidR="00870F29" w:rsidRPr="00681F32" w:rsidRDefault="00870F29" w:rsidP="00681F32">
      <w:pPr>
        <w:pStyle w:val="Heading2"/>
      </w:pPr>
    </w:p>
    <w:p w14:paraId="7E02D0EE" w14:textId="06B000F5" w:rsidR="0035013F" w:rsidRPr="00FB5377" w:rsidRDefault="00FB5377" w:rsidP="00FB5377">
      <w:pPr>
        <w:pStyle w:val="Heading1"/>
      </w:pPr>
      <w:r w:rsidRPr="00FB5377">
        <w:t xml:space="preserve"> </w:t>
      </w:r>
      <w:r w:rsidR="00534D30">
        <w:t>Education</w:t>
      </w:r>
    </w:p>
    <w:p w14:paraId="1D7AD4E1" w14:textId="2A80BFD1" w:rsidR="00534D30" w:rsidRPr="00681F32" w:rsidRDefault="00534D30" w:rsidP="00534D30">
      <w:pPr>
        <w:pStyle w:val="Heading2"/>
      </w:pPr>
      <w:r w:rsidRPr="00681F32">
        <w:rPr>
          <w:rStyle w:val="ALLCAPS"/>
        </w:rPr>
        <w:t>Master’s Degree</w:t>
      </w:r>
      <w:r w:rsidRPr="00681F32">
        <w:t xml:space="preserve"> | </w:t>
      </w:r>
      <w:r>
        <w:t>master’s in computer science</w:t>
      </w:r>
      <w:r w:rsidRPr="00681F32">
        <w:t xml:space="preserve">| </w:t>
      </w:r>
      <w:r>
        <w:t>Rivier University</w:t>
      </w:r>
      <w:r w:rsidRPr="00681F32">
        <w:tab/>
        <w:t>20</w:t>
      </w:r>
      <w:r>
        <w:t>22</w:t>
      </w:r>
      <w:r w:rsidRPr="00681F32">
        <w:t xml:space="preserve"> – 20</w:t>
      </w:r>
      <w:r>
        <w:t>24</w:t>
      </w:r>
    </w:p>
    <w:p w14:paraId="0C458133" w14:textId="77777777" w:rsidR="00534D30" w:rsidRPr="00681F32" w:rsidRDefault="00534D30" w:rsidP="00534D30">
      <w:pPr>
        <w:pStyle w:val="Heading2"/>
      </w:pPr>
      <w:r w:rsidRPr="00681F32">
        <w:rPr>
          <w:rStyle w:val="ALLCAPS"/>
        </w:rPr>
        <w:t>Bachelor’s Degree</w:t>
      </w:r>
      <w:r w:rsidRPr="00681F32">
        <w:t xml:space="preserve"> | </w:t>
      </w:r>
      <w:r>
        <w:t>Computer Science Engineering</w:t>
      </w:r>
      <w:r w:rsidRPr="00681F32">
        <w:t xml:space="preserve"> |</w:t>
      </w:r>
      <w:r>
        <w:t xml:space="preserve"> Lovely Professional University</w:t>
      </w:r>
      <w:r w:rsidRPr="00681F32">
        <w:tab/>
        <w:t>20</w:t>
      </w:r>
      <w:r>
        <w:t>17</w:t>
      </w:r>
      <w:r w:rsidRPr="00681F32">
        <w:t xml:space="preserve"> – 20</w:t>
      </w:r>
      <w:r>
        <w:t>21</w:t>
      </w:r>
    </w:p>
    <w:p w14:paraId="4D16326C" w14:textId="617A439D" w:rsidR="009645A0" w:rsidRPr="00864A75" w:rsidRDefault="009645A0" w:rsidP="00681F32"/>
    <w:sectPr w:rsidR="009645A0" w:rsidRPr="00864A75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OpenSans">
    <w:altName w:val="Calibr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AB6E8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3D3AC6"/>
    <w:multiLevelType w:val="hybridMultilevel"/>
    <w:tmpl w:val="F2067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B5DD7"/>
    <w:multiLevelType w:val="hybridMultilevel"/>
    <w:tmpl w:val="AD0AF2BE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" w15:restartNumberingAfterBreak="0">
    <w:nsid w:val="24D06D3E"/>
    <w:multiLevelType w:val="multilevel"/>
    <w:tmpl w:val="462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43150"/>
    <w:multiLevelType w:val="multilevel"/>
    <w:tmpl w:val="0AA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53604"/>
    <w:multiLevelType w:val="hybridMultilevel"/>
    <w:tmpl w:val="0890F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16EF7"/>
    <w:multiLevelType w:val="multilevel"/>
    <w:tmpl w:val="B774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13A96"/>
    <w:multiLevelType w:val="hybridMultilevel"/>
    <w:tmpl w:val="A98CE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661304"/>
    <w:multiLevelType w:val="multilevel"/>
    <w:tmpl w:val="858025B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1797D"/>
    <w:multiLevelType w:val="hybridMultilevel"/>
    <w:tmpl w:val="0E32F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436A3"/>
    <w:multiLevelType w:val="multilevel"/>
    <w:tmpl w:val="A60E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032D2"/>
    <w:multiLevelType w:val="multilevel"/>
    <w:tmpl w:val="DE04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40870">
    <w:abstractNumId w:val="7"/>
  </w:num>
  <w:num w:numId="2" w16cid:durableId="283390146">
    <w:abstractNumId w:val="0"/>
  </w:num>
  <w:num w:numId="3" w16cid:durableId="1467117609">
    <w:abstractNumId w:val="2"/>
  </w:num>
  <w:num w:numId="4" w16cid:durableId="198595872">
    <w:abstractNumId w:val="3"/>
  </w:num>
  <w:num w:numId="5" w16cid:durableId="1288586087">
    <w:abstractNumId w:val="12"/>
  </w:num>
  <w:num w:numId="6" w16cid:durableId="1300577695">
    <w:abstractNumId w:val="9"/>
  </w:num>
  <w:num w:numId="7" w16cid:durableId="424810178">
    <w:abstractNumId w:val="4"/>
  </w:num>
  <w:num w:numId="8" w16cid:durableId="241454916">
    <w:abstractNumId w:val="11"/>
  </w:num>
  <w:num w:numId="9" w16cid:durableId="1076904952">
    <w:abstractNumId w:val="6"/>
  </w:num>
  <w:num w:numId="10" w16cid:durableId="1308709362">
    <w:abstractNumId w:val="10"/>
  </w:num>
  <w:num w:numId="11" w16cid:durableId="1447308601">
    <w:abstractNumId w:val="1"/>
  </w:num>
  <w:num w:numId="12" w16cid:durableId="373697356">
    <w:abstractNumId w:val="5"/>
  </w:num>
  <w:num w:numId="13" w16cid:durableId="14627248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CF"/>
    <w:rsid w:val="00021DA5"/>
    <w:rsid w:val="000274E7"/>
    <w:rsid w:val="000A5CD0"/>
    <w:rsid w:val="000B6AF9"/>
    <w:rsid w:val="000F1AE2"/>
    <w:rsid w:val="001D5B50"/>
    <w:rsid w:val="001D78C2"/>
    <w:rsid w:val="002026D2"/>
    <w:rsid w:val="0022059A"/>
    <w:rsid w:val="002564CF"/>
    <w:rsid w:val="002702D4"/>
    <w:rsid w:val="00270B58"/>
    <w:rsid w:val="00284C89"/>
    <w:rsid w:val="002C484E"/>
    <w:rsid w:val="00313E55"/>
    <w:rsid w:val="003227BC"/>
    <w:rsid w:val="0035013F"/>
    <w:rsid w:val="00362CCC"/>
    <w:rsid w:val="00381284"/>
    <w:rsid w:val="00387012"/>
    <w:rsid w:val="004272A0"/>
    <w:rsid w:val="00446145"/>
    <w:rsid w:val="004B07C0"/>
    <w:rsid w:val="004B7243"/>
    <w:rsid w:val="005173BF"/>
    <w:rsid w:val="00525F8F"/>
    <w:rsid w:val="00534D30"/>
    <w:rsid w:val="0054433E"/>
    <w:rsid w:val="00546C22"/>
    <w:rsid w:val="005852FD"/>
    <w:rsid w:val="005D43D7"/>
    <w:rsid w:val="005F2FAC"/>
    <w:rsid w:val="005F41F8"/>
    <w:rsid w:val="00643D2E"/>
    <w:rsid w:val="006477FF"/>
    <w:rsid w:val="0066750D"/>
    <w:rsid w:val="00681F32"/>
    <w:rsid w:val="00694A7B"/>
    <w:rsid w:val="006A444B"/>
    <w:rsid w:val="006A6161"/>
    <w:rsid w:val="0073039B"/>
    <w:rsid w:val="00750687"/>
    <w:rsid w:val="007775FF"/>
    <w:rsid w:val="007C6DE0"/>
    <w:rsid w:val="007D2196"/>
    <w:rsid w:val="007F2796"/>
    <w:rsid w:val="00802AC5"/>
    <w:rsid w:val="00824FC2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645A0"/>
    <w:rsid w:val="009A4F06"/>
    <w:rsid w:val="009E2034"/>
    <w:rsid w:val="00A17581"/>
    <w:rsid w:val="00A6112F"/>
    <w:rsid w:val="00AC069C"/>
    <w:rsid w:val="00AE4630"/>
    <w:rsid w:val="00AE674A"/>
    <w:rsid w:val="00B01591"/>
    <w:rsid w:val="00B24120"/>
    <w:rsid w:val="00B3585D"/>
    <w:rsid w:val="00B3757B"/>
    <w:rsid w:val="00B45668"/>
    <w:rsid w:val="00B55CCA"/>
    <w:rsid w:val="00B743A1"/>
    <w:rsid w:val="00BA20D1"/>
    <w:rsid w:val="00BB624A"/>
    <w:rsid w:val="00C17FA0"/>
    <w:rsid w:val="00C379BD"/>
    <w:rsid w:val="00C41344"/>
    <w:rsid w:val="00C659DF"/>
    <w:rsid w:val="00C86729"/>
    <w:rsid w:val="00C87FB5"/>
    <w:rsid w:val="00CD2508"/>
    <w:rsid w:val="00CD3DC1"/>
    <w:rsid w:val="00D259E0"/>
    <w:rsid w:val="00D45817"/>
    <w:rsid w:val="00D45896"/>
    <w:rsid w:val="00D908BD"/>
    <w:rsid w:val="00DE37CB"/>
    <w:rsid w:val="00E91502"/>
    <w:rsid w:val="00E92EB1"/>
    <w:rsid w:val="00E97CF1"/>
    <w:rsid w:val="00ED16FC"/>
    <w:rsid w:val="00EF3E64"/>
    <w:rsid w:val="00F11B2E"/>
    <w:rsid w:val="00FB45B6"/>
    <w:rsid w:val="00FB5377"/>
    <w:rsid w:val="00FF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45F2D"/>
  <w15:chartTrackingRefBased/>
  <w15:docId w15:val="{F2B6C0B4-D5A5-4A06-8B28-A7862E0A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54433E"/>
    <w:pPr>
      <w:keepNext/>
      <w:keepLines/>
      <w:outlineLvl w:val="2"/>
    </w:pPr>
    <w:rPr>
      <w:rFonts w:asciiTheme="majorHAnsi" w:eastAsiaTheme="majorEastAsia" w:hAnsiTheme="majorHAnsi" w:cstheme="majorBidi"/>
      <w:color w:val="3A62AA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paragraph" w:styleId="NormalWeb">
    <w:name w:val="Normal (Web)"/>
    <w:basedOn w:val="Normal"/>
    <w:uiPriority w:val="99"/>
    <w:semiHidden/>
    <w:unhideWhenUsed/>
    <w:rsid w:val="00AE4630"/>
    <w:rPr>
      <w:rFonts w:ascii="Times New Roman" w:hAnsi="Times New Roman"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33E"/>
    <w:rPr>
      <w:rFonts w:asciiTheme="majorHAnsi" w:eastAsiaTheme="majorEastAsia" w:hAnsiTheme="majorHAnsi" w:cstheme="majorBidi"/>
      <w:color w:val="3A62AA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dayk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</Template>
  <TotalTime>5772</TotalTime>
  <Pages>3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udayreddy sama</dc:creator>
  <cp:keywords/>
  <dc:description/>
  <cp:lastModifiedBy>udayreddy sama</cp:lastModifiedBy>
  <cp:revision>1</cp:revision>
  <cp:lastPrinted>2022-09-27T08:21:00Z</cp:lastPrinted>
  <dcterms:created xsi:type="dcterms:W3CDTF">2026-01-01T21:44:00Z</dcterms:created>
  <dcterms:modified xsi:type="dcterms:W3CDTF">2026-01-05T23:41:00Z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